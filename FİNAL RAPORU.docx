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4A4B3" w14:textId="77777777" w:rsidR="00952F7D" w:rsidRPr="007A4821" w:rsidRDefault="00DF198B" w:rsidP="00DF198B">
      <w:pPr>
        <w:pStyle w:val="GrafikYerareti"/>
      </w:pPr>
      <w:r w:rsidRPr="007A4821">
        <w:rPr>
          <w:noProof/>
          <w:lang w:bidi="tr-TR"/>
        </w:rPr>
        <w:drawing>
          <wp:anchor distT="0" distB="0" distL="114300" distR="114300" simplePos="0" relativeHeight="251658240" behindDoc="1" locked="0" layoutInCell="1" allowOverlap="1" wp14:anchorId="77A2EAA3" wp14:editId="40106407">
            <wp:simplePos x="0" y="0"/>
            <wp:positionH relativeFrom="margin">
              <wp:align>left</wp:align>
            </wp:positionH>
            <wp:positionV relativeFrom="margin">
              <wp:align>top</wp:align>
            </wp:positionV>
            <wp:extent cx="6858000" cy="9144000"/>
            <wp:effectExtent l="0" t="0" r="0" b="0"/>
            <wp:wrapNone/>
            <wp:docPr id="1" name="Resim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7A4821" w14:paraId="0C27A248" w14:textId="77777777" w:rsidTr="00185F4A">
        <w:trPr>
          <w:trHeight w:val="1083"/>
        </w:trPr>
        <w:tc>
          <w:tcPr>
            <w:tcW w:w="10790" w:type="dxa"/>
            <w:gridSpan w:val="9"/>
          </w:tcPr>
          <w:p w14:paraId="592F71A5" w14:textId="77777777" w:rsidR="00DF198B" w:rsidRPr="007A4821" w:rsidRDefault="00DF198B"/>
        </w:tc>
      </w:tr>
      <w:tr w:rsidR="00DF198B" w:rsidRPr="007A4821" w14:paraId="3FEFDD5C" w14:textId="77777777" w:rsidTr="00185F4A">
        <w:trPr>
          <w:trHeight w:val="1068"/>
        </w:trPr>
        <w:tc>
          <w:tcPr>
            <w:tcW w:w="1198" w:type="dxa"/>
            <w:gridSpan w:val="2"/>
            <w:tcBorders>
              <w:right w:val="single" w:sz="18" w:space="0" w:color="476166" w:themeColor="accent1"/>
            </w:tcBorders>
          </w:tcPr>
          <w:p w14:paraId="678967BD" w14:textId="77777777" w:rsidR="00DF198B" w:rsidRPr="007A4821"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D5DB7B9" w14:textId="27B50B7E" w:rsidR="00DF198B" w:rsidRPr="007A4821" w:rsidRDefault="008062BC" w:rsidP="00874FE7">
            <w:pPr>
              <w:pStyle w:val="Balk1"/>
            </w:pPr>
            <w:r>
              <w:t>FİNAL RAPORU</w:t>
            </w:r>
          </w:p>
        </w:tc>
        <w:tc>
          <w:tcPr>
            <w:tcW w:w="1199" w:type="dxa"/>
            <w:gridSpan w:val="2"/>
            <w:tcBorders>
              <w:left w:val="single" w:sz="18" w:space="0" w:color="476166" w:themeColor="accent1"/>
            </w:tcBorders>
          </w:tcPr>
          <w:p w14:paraId="2F5DE390" w14:textId="77777777" w:rsidR="00DF198B" w:rsidRPr="007A4821" w:rsidRDefault="00DF198B"/>
        </w:tc>
      </w:tr>
      <w:tr w:rsidR="00DF198B" w:rsidRPr="007A4821" w14:paraId="076C7609" w14:textId="77777777" w:rsidTr="00185F4A">
        <w:trPr>
          <w:trHeight w:val="1837"/>
        </w:trPr>
        <w:tc>
          <w:tcPr>
            <w:tcW w:w="1170" w:type="dxa"/>
          </w:tcPr>
          <w:p w14:paraId="700BE849" w14:textId="77777777" w:rsidR="00DF198B" w:rsidRPr="007A4821" w:rsidRDefault="00DF198B"/>
        </w:tc>
        <w:tc>
          <w:tcPr>
            <w:tcW w:w="8460" w:type="dxa"/>
            <w:gridSpan w:val="7"/>
          </w:tcPr>
          <w:p w14:paraId="13DB3EDE" w14:textId="77777777" w:rsidR="00DF198B" w:rsidRPr="007A4821" w:rsidRDefault="00DF198B"/>
        </w:tc>
        <w:tc>
          <w:tcPr>
            <w:tcW w:w="1160" w:type="dxa"/>
          </w:tcPr>
          <w:p w14:paraId="5D079859" w14:textId="77777777" w:rsidR="00DF198B" w:rsidRPr="007A4821" w:rsidRDefault="00DF198B"/>
        </w:tc>
      </w:tr>
      <w:tr w:rsidR="00DF198B" w:rsidRPr="007A4821" w14:paraId="537AB1F5" w14:textId="77777777" w:rsidTr="00185F4A">
        <w:trPr>
          <w:trHeight w:val="929"/>
        </w:trPr>
        <w:tc>
          <w:tcPr>
            <w:tcW w:w="2397" w:type="dxa"/>
            <w:gridSpan w:val="4"/>
          </w:tcPr>
          <w:p w14:paraId="66F8F9BB" w14:textId="77777777" w:rsidR="00DF198B" w:rsidRPr="007A4821" w:rsidRDefault="00DF198B"/>
        </w:tc>
        <w:tc>
          <w:tcPr>
            <w:tcW w:w="5995" w:type="dxa"/>
            <w:shd w:val="clear" w:color="auto" w:fill="FFFFFF" w:themeFill="background1"/>
          </w:tcPr>
          <w:p w14:paraId="78915931" w14:textId="77777777" w:rsidR="00DF198B" w:rsidRPr="007A4821" w:rsidRDefault="00DF198B" w:rsidP="00DF198B">
            <w:pPr>
              <w:jc w:val="center"/>
              <w:rPr>
                <w:rFonts w:ascii="Georgia" w:hAnsi="Georgia"/>
                <w:sz w:val="48"/>
                <w:szCs w:val="48"/>
              </w:rPr>
            </w:pPr>
          </w:p>
        </w:tc>
        <w:tc>
          <w:tcPr>
            <w:tcW w:w="2398" w:type="dxa"/>
            <w:gridSpan w:val="4"/>
          </w:tcPr>
          <w:p w14:paraId="7B1799F8" w14:textId="77777777" w:rsidR="00DF198B" w:rsidRPr="007A4821" w:rsidRDefault="00DF198B"/>
        </w:tc>
      </w:tr>
      <w:tr w:rsidR="00DF198B" w:rsidRPr="007A4821" w14:paraId="4178A044" w14:textId="77777777" w:rsidTr="00185F4A">
        <w:trPr>
          <w:trHeight w:val="1460"/>
        </w:trPr>
        <w:tc>
          <w:tcPr>
            <w:tcW w:w="2397" w:type="dxa"/>
            <w:gridSpan w:val="4"/>
          </w:tcPr>
          <w:p w14:paraId="2509EF61" w14:textId="77777777" w:rsidR="00DF198B" w:rsidRPr="007A4821" w:rsidRDefault="00DF198B"/>
        </w:tc>
        <w:tc>
          <w:tcPr>
            <w:tcW w:w="5995" w:type="dxa"/>
            <w:shd w:val="clear" w:color="auto" w:fill="FFFFFF" w:themeFill="background1"/>
          </w:tcPr>
          <w:p w14:paraId="09311AE2" w14:textId="356C0577" w:rsidR="00DF198B" w:rsidRPr="007A4821" w:rsidRDefault="008062BC" w:rsidP="00874FE7">
            <w:pPr>
              <w:pStyle w:val="Balk2"/>
            </w:pPr>
            <w:r>
              <w:t>Sude Gül ÜZÜM</w:t>
            </w:r>
          </w:p>
        </w:tc>
        <w:tc>
          <w:tcPr>
            <w:tcW w:w="2398" w:type="dxa"/>
            <w:gridSpan w:val="4"/>
          </w:tcPr>
          <w:p w14:paraId="3BE0FDE2" w14:textId="77777777" w:rsidR="00DF198B" w:rsidRPr="007A4821" w:rsidRDefault="00DF198B"/>
        </w:tc>
      </w:tr>
      <w:tr w:rsidR="00DF198B" w:rsidRPr="007A4821" w14:paraId="4AF4D213" w14:textId="77777777" w:rsidTr="009611A0">
        <w:trPr>
          <w:trHeight w:val="7272"/>
        </w:trPr>
        <w:tc>
          <w:tcPr>
            <w:tcW w:w="2397" w:type="dxa"/>
            <w:gridSpan w:val="4"/>
            <w:vAlign w:val="bottom"/>
          </w:tcPr>
          <w:p w14:paraId="4BA93063" w14:textId="77777777" w:rsidR="00DF198B" w:rsidRPr="007A4821"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23DFFB24" w14:textId="77777777" w:rsidR="008E113F" w:rsidRDefault="008E113F" w:rsidP="00874FE7">
            <w:pPr>
              <w:pStyle w:val="Balk3"/>
            </w:pPr>
          </w:p>
          <w:p w14:paraId="15EB0FB0" w14:textId="167A5610" w:rsidR="008E113F" w:rsidRDefault="008E113F" w:rsidP="008E113F">
            <w:pPr>
              <w:pStyle w:val="Balk3"/>
            </w:pPr>
            <w:r w:rsidRPr="008E113F">
              <w:t>IZV701</w:t>
            </w:r>
          </w:p>
          <w:p w14:paraId="34B21E15" w14:textId="28566846" w:rsidR="00DF198B" w:rsidRPr="007A4821" w:rsidRDefault="008062BC" w:rsidP="00874FE7">
            <w:pPr>
              <w:pStyle w:val="Balk3"/>
            </w:pPr>
            <w:r w:rsidRPr="008062BC">
              <w:t>Veri Analitiğinin Temelleri</w:t>
            </w:r>
          </w:p>
          <w:p w14:paraId="3038D67C" w14:textId="77777777" w:rsidR="00874FE7" w:rsidRPr="007A4821" w:rsidRDefault="00000000" w:rsidP="00874FE7">
            <w:pPr>
              <w:pStyle w:val="Balk3"/>
            </w:pPr>
            <w:sdt>
              <w:sdtPr>
                <w:id w:val="-1516760087"/>
                <w:placeholder>
                  <w:docPart w:val="0AEF28FA3B9C4E669044AC9E7AEF8598"/>
                </w:placeholder>
                <w:temporary/>
                <w:showingPlcHdr/>
                <w15:appearance w15:val="hidden"/>
              </w:sdtPr>
              <w:sdtContent>
                <w:r w:rsidR="00874FE7" w:rsidRPr="007A4821">
                  <w:rPr>
                    <w:lang w:bidi="tr-TR"/>
                  </w:rPr>
                  <w:t>—</w:t>
                </w:r>
              </w:sdtContent>
            </w:sdt>
          </w:p>
          <w:p w14:paraId="0F891822" w14:textId="6D69BFCC" w:rsidR="00DF198B" w:rsidRPr="007A4821" w:rsidRDefault="008062BC" w:rsidP="00874FE7">
            <w:pPr>
              <w:pStyle w:val="Balk3"/>
            </w:pPr>
            <w:r>
              <w:t>Kemal İLTER</w:t>
            </w:r>
          </w:p>
          <w:p w14:paraId="196F95F6" w14:textId="77777777" w:rsidR="00DF198B" w:rsidRPr="007A4821" w:rsidRDefault="00000000" w:rsidP="00874FE7">
            <w:pPr>
              <w:pStyle w:val="Balk3"/>
            </w:pPr>
            <w:sdt>
              <w:sdtPr>
                <w:id w:val="1492440299"/>
                <w:placeholder>
                  <w:docPart w:val="966FB0E8846B4CCC95427A8CE2554A07"/>
                </w:placeholder>
                <w:temporary/>
                <w:showingPlcHdr/>
                <w15:appearance w15:val="hidden"/>
              </w:sdtPr>
              <w:sdtContent>
                <w:r w:rsidR="00874FE7" w:rsidRPr="007A4821">
                  <w:rPr>
                    <w:lang w:bidi="tr-TR"/>
                  </w:rPr>
                  <w:t>—</w:t>
                </w:r>
              </w:sdtContent>
            </w:sdt>
          </w:p>
          <w:p w14:paraId="68D8CE63" w14:textId="0C3A8021" w:rsidR="00DF198B" w:rsidRPr="007A4821" w:rsidRDefault="008062BC" w:rsidP="00874FE7">
            <w:pPr>
              <w:pStyle w:val="Balk3"/>
            </w:pPr>
            <w:r>
              <w:t>28.05.2025</w:t>
            </w:r>
          </w:p>
          <w:p w14:paraId="6072ABDE" w14:textId="77777777" w:rsidR="00DF198B" w:rsidRPr="007A4821" w:rsidRDefault="00DF198B" w:rsidP="00DF198B"/>
        </w:tc>
        <w:tc>
          <w:tcPr>
            <w:tcW w:w="2398" w:type="dxa"/>
            <w:gridSpan w:val="4"/>
            <w:vAlign w:val="bottom"/>
          </w:tcPr>
          <w:p w14:paraId="2A383FD0" w14:textId="77777777" w:rsidR="00DF198B" w:rsidRPr="007A4821" w:rsidRDefault="00DF198B" w:rsidP="00DF198B">
            <w:pPr>
              <w:jc w:val="center"/>
            </w:pPr>
          </w:p>
        </w:tc>
      </w:tr>
      <w:tr w:rsidR="00DF198B" w:rsidRPr="007A4821" w14:paraId="0CECC7D5" w14:textId="77777777" w:rsidTr="00185F4A">
        <w:tc>
          <w:tcPr>
            <w:tcW w:w="2340" w:type="dxa"/>
            <w:gridSpan w:val="3"/>
          </w:tcPr>
          <w:p w14:paraId="2D2BEFA1" w14:textId="77777777" w:rsidR="00DF198B" w:rsidRPr="007A4821" w:rsidRDefault="00DF198B"/>
        </w:tc>
        <w:tc>
          <w:tcPr>
            <w:tcW w:w="6120" w:type="dxa"/>
            <w:gridSpan w:val="3"/>
          </w:tcPr>
          <w:p w14:paraId="0994CD55" w14:textId="77777777" w:rsidR="00DF198B" w:rsidRPr="007A4821" w:rsidRDefault="00DF198B"/>
        </w:tc>
        <w:tc>
          <w:tcPr>
            <w:tcW w:w="2330" w:type="dxa"/>
            <w:gridSpan w:val="3"/>
          </w:tcPr>
          <w:p w14:paraId="2C95E130" w14:textId="77777777" w:rsidR="00DF198B" w:rsidRPr="007A4821" w:rsidRDefault="00DF198B"/>
        </w:tc>
      </w:tr>
    </w:tbl>
    <w:p w14:paraId="72BADE3D" w14:textId="77777777" w:rsidR="00DF198B" w:rsidRPr="007A4821" w:rsidRDefault="00DF198B"/>
    <w:p w14:paraId="05ECBC48" w14:textId="77777777" w:rsidR="009611A0" w:rsidRPr="007A4821" w:rsidRDefault="009611A0"/>
    <w:p w14:paraId="65FFBBD8" w14:textId="77777777" w:rsidR="009611A0" w:rsidRPr="007A4821" w:rsidRDefault="009611A0"/>
    <w:p w14:paraId="1ED63552" w14:textId="77777777" w:rsidR="009611A0" w:rsidRPr="007A4821" w:rsidRDefault="009611A0"/>
    <w:p w14:paraId="5491A29D" w14:textId="77777777" w:rsidR="0048120C" w:rsidRPr="007A4821" w:rsidRDefault="0048120C"/>
    <w:tbl>
      <w:tblPr>
        <w:tblStyle w:val="TabloKlavuzu"/>
        <w:tblW w:w="11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07"/>
        <w:gridCol w:w="1109"/>
        <w:gridCol w:w="2216"/>
        <w:gridCol w:w="2216"/>
        <w:gridCol w:w="2216"/>
        <w:gridCol w:w="1113"/>
        <w:gridCol w:w="1107"/>
      </w:tblGrid>
      <w:tr w:rsidR="0048120C" w:rsidRPr="007A4821" w14:paraId="0BB88976" w14:textId="77777777" w:rsidTr="008062BC">
        <w:trPr>
          <w:trHeight w:val="786"/>
        </w:trPr>
        <w:tc>
          <w:tcPr>
            <w:tcW w:w="1107" w:type="dxa"/>
          </w:tcPr>
          <w:p w14:paraId="7218498F" w14:textId="77777777" w:rsidR="0048120C" w:rsidRPr="007A4821" w:rsidRDefault="0048120C"/>
        </w:tc>
        <w:tc>
          <w:tcPr>
            <w:tcW w:w="8870" w:type="dxa"/>
            <w:gridSpan w:val="5"/>
            <w:tcBorders>
              <w:bottom w:val="single" w:sz="18" w:space="0" w:color="476166" w:themeColor="accent1"/>
            </w:tcBorders>
            <w:vAlign w:val="center"/>
          </w:tcPr>
          <w:p w14:paraId="28CADBB3" w14:textId="25097A17" w:rsidR="0048120C" w:rsidRPr="008062BC" w:rsidRDefault="008062BC" w:rsidP="00837914">
            <w:pPr>
              <w:pStyle w:val="Alnt"/>
              <w:rPr>
                <w:sz w:val="22"/>
                <w:szCs w:val="22"/>
              </w:rPr>
            </w:pPr>
            <w:r w:rsidRPr="008062BC">
              <w:rPr>
                <w:sz w:val="22"/>
                <w:szCs w:val="22"/>
              </w:rPr>
              <w:t>1. Özellik Mühendisliği</w:t>
            </w:r>
            <w:r w:rsidR="003944B8">
              <w:rPr>
                <w:sz w:val="22"/>
                <w:szCs w:val="22"/>
              </w:rPr>
              <w:t>:</w:t>
            </w:r>
            <w:r w:rsidRPr="008062BC">
              <w:rPr>
                <w:sz w:val="22"/>
                <w:szCs w:val="22"/>
              </w:rPr>
              <w:t xml:space="preserve"> Esra’nın kullandığı değişkenlere ek olarak hangi özellikleri önerirsiniz? Neden?</w:t>
            </w:r>
          </w:p>
        </w:tc>
        <w:tc>
          <w:tcPr>
            <w:tcW w:w="1107" w:type="dxa"/>
          </w:tcPr>
          <w:p w14:paraId="095B3979" w14:textId="77777777" w:rsidR="0048120C" w:rsidRPr="007A4821" w:rsidRDefault="0048120C"/>
        </w:tc>
      </w:tr>
      <w:tr w:rsidR="0048120C" w:rsidRPr="007A4821" w14:paraId="60EFFB13" w14:textId="77777777" w:rsidTr="008062BC">
        <w:trPr>
          <w:trHeight w:val="42"/>
        </w:trPr>
        <w:tc>
          <w:tcPr>
            <w:tcW w:w="2216" w:type="dxa"/>
            <w:gridSpan w:val="2"/>
          </w:tcPr>
          <w:p w14:paraId="417E37AD" w14:textId="77777777" w:rsidR="0048120C" w:rsidRPr="007A4821" w:rsidRDefault="0048120C"/>
        </w:tc>
        <w:tc>
          <w:tcPr>
            <w:tcW w:w="2216" w:type="dxa"/>
          </w:tcPr>
          <w:p w14:paraId="222AD073" w14:textId="77777777" w:rsidR="0048120C" w:rsidRPr="007A4821" w:rsidRDefault="0048120C"/>
        </w:tc>
        <w:tc>
          <w:tcPr>
            <w:tcW w:w="2216" w:type="dxa"/>
          </w:tcPr>
          <w:p w14:paraId="5F8B9521" w14:textId="77777777" w:rsidR="0048120C" w:rsidRPr="007A4821" w:rsidRDefault="0048120C"/>
        </w:tc>
        <w:tc>
          <w:tcPr>
            <w:tcW w:w="2216" w:type="dxa"/>
          </w:tcPr>
          <w:p w14:paraId="08E50C87" w14:textId="77777777" w:rsidR="0048120C" w:rsidRPr="007A4821" w:rsidRDefault="0048120C"/>
        </w:tc>
        <w:tc>
          <w:tcPr>
            <w:tcW w:w="2217" w:type="dxa"/>
            <w:gridSpan w:val="2"/>
          </w:tcPr>
          <w:p w14:paraId="561E3BFB" w14:textId="77777777" w:rsidR="0048120C" w:rsidRPr="007A4821" w:rsidRDefault="0048120C"/>
        </w:tc>
      </w:tr>
      <w:tr w:rsidR="0048120C" w:rsidRPr="007A4821" w14:paraId="640DAA06" w14:textId="77777777" w:rsidTr="008062BC">
        <w:trPr>
          <w:trHeight w:val="34"/>
        </w:trPr>
        <w:tc>
          <w:tcPr>
            <w:tcW w:w="1107" w:type="dxa"/>
          </w:tcPr>
          <w:p w14:paraId="71800182" w14:textId="77777777" w:rsidR="0048120C" w:rsidRPr="007A4821" w:rsidRDefault="0048120C"/>
        </w:tc>
        <w:tc>
          <w:tcPr>
            <w:tcW w:w="8870" w:type="dxa"/>
            <w:gridSpan w:val="5"/>
          </w:tcPr>
          <w:p w14:paraId="0A88A115" w14:textId="77777777" w:rsidR="00B23807" w:rsidRDefault="00B23807">
            <w:r>
              <w:t>Özel günlere denk gelen haftalarda örnek olarak resmi tatiller, dini bayramlar, anneler günü gibi özel günlere denk gelen haftalarda değişkenliği görmek için bir sütun eklenerek gözlemler yapılabilir. Sütun değeri 0-1 değerlerini alarak o hafta özel gün içeren bir hafta mı olup olmadığı anlaşılabilir ve satış dalgalanmalarını anlamdırılabilir.</w:t>
            </w:r>
          </w:p>
          <w:p w14:paraId="0C6E6405" w14:textId="77777777" w:rsidR="00B23807" w:rsidRDefault="00B23807"/>
          <w:p w14:paraId="56C6D0DC" w14:textId="3580F1B5" w:rsidR="0048120C" w:rsidRPr="007A4821" w:rsidRDefault="00B23807">
            <w:r>
              <w:t>Mağazalara özgü değerleri göz önüne alınarak</w:t>
            </w:r>
            <w:r w:rsidR="00743456">
              <w:t xml:space="preserve"> mağazanın büyüklüğü, konumu, rakip mağazalara yakınlığı ve yakınındaki rakip mağaza sayıları, mağazanın bulunduğu konumdaki nüfus yoğunluğu gibi demografik değişkenler müşteri segmenti gibi detaylarda göz önüne alınarak değerlendirmeler yapmak çok daha anlamlı sonuçlara varmamıza olanak sağlar.</w:t>
            </w:r>
          </w:p>
        </w:tc>
        <w:tc>
          <w:tcPr>
            <w:tcW w:w="1107" w:type="dxa"/>
          </w:tcPr>
          <w:p w14:paraId="244772D9" w14:textId="77777777" w:rsidR="0048120C" w:rsidRPr="007A4821" w:rsidRDefault="0048120C"/>
        </w:tc>
      </w:tr>
    </w:tbl>
    <w:p w14:paraId="7B40950C" w14:textId="77777777" w:rsidR="0048120C" w:rsidRDefault="0048120C"/>
    <w:p w14:paraId="755FDBAF" w14:textId="77777777" w:rsidR="00437D7C" w:rsidRDefault="00437D7C"/>
    <w:p w14:paraId="1AF24191" w14:textId="77777777" w:rsidR="00437D7C" w:rsidRDefault="00437D7C"/>
    <w:p w14:paraId="13B32D80" w14:textId="77777777" w:rsidR="00437D7C" w:rsidRDefault="00437D7C"/>
    <w:p w14:paraId="59D290C0" w14:textId="77777777" w:rsidR="00743456" w:rsidRDefault="00743456"/>
    <w:tbl>
      <w:tblPr>
        <w:tblStyle w:val="TabloKlavuzu"/>
        <w:tblW w:w="11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07"/>
        <w:gridCol w:w="1109"/>
        <w:gridCol w:w="2216"/>
        <w:gridCol w:w="2216"/>
        <w:gridCol w:w="2216"/>
        <w:gridCol w:w="1113"/>
        <w:gridCol w:w="1107"/>
      </w:tblGrid>
      <w:tr w:rsidR="00743456" w:rsidRPr="007A4821" w14:paraId="14B5EA44" w14:textId="77777777" w:rsidTr="00B1700C">
        <w:trPr>
          <w:trHeight w:val="786"/>
        </w:trPr>
        <w:tc>
          <w:tcPr>
            <w:tcW w:w="1107" w:type="dxa"/>
          </w:tcPr>
          <w:p w14:paraId="329F8298" w14:textId="77777777" w:rsidR="00743456" w:rsidRPr="007A4821" w:rsidRDefault="00743456" w:rsidP="00B1700C"/>
        </w:tc>
        <w:tc>
          <w:tcPr>
            <w:tcW w:w="8870" w:type="dxa"/>
            <w:gridSpan w:val="5"/>
            <w:tcBorders>
              <w:bottom w:val="single" w:sz="18" w:space="0" w:color="476166" w:themeColor="accent1"/>
            </w:tcBorders>
            <w:vAlign w:val="center"/>
          </w:tcPr>
          <w:p w14:paraId="2C61E22D" w14:textId="084DA040" w:rsidR="00743456" w:rsidRPr="008062BC" w:rsidRDefault="00743456" w:rsidP="00B1700C">
            <w:pPr>
              <w:pStyle w:val="Alnt"/>
              <w:rPr>
                <w:sz w:val="22"/>
                <w:szCs w:val="22"/>
              </w:rPr>
            </w:pPr>
            <w:r w:rsidRPr="00743456">
              <w:rPr>
                <w:sz w:val="22"/>
                <w:szCs w:val="22"/>
              </w:rPr>
              <w:t>2. Model Seçimi</w:t>
            </w:r>
            <w:r w:rsidR="003944B8">
              <w:rPr>
                <w:sz w:val="22"/>
                <w:szCs w:val="22"/>
              </w:rPr>
              <w:t>:</w:t>
            </w:r>
            <w:r w:rsidRPr="00743456">
              <w:rPr>
                <w:sz w:val="22"/>
                <w:szCs w:val="22"/>
              </w:rPr>
              <w:t xml:space="preserve"> Regresyon modeli yerine kullanabileceğiniz iki alternatif yöntem önererek olası avantajlarını tartışın.</w:t>
            </w:r>
          </w:p>
        </w:tc>
        <w:tc>
          <w:tcPr>
            <w:tcW w:w="1107" w:type="dxa"/>
          </w:tcPr>
          <w:p w14:paraId="422EB3D6" w14:textId="77777777" w:rsidR="00743456" w:rsidRPr="007A4821" w:rsidRDefault="00743456" w:rsidP="00B1700C"/>
        </w:tc>
      </w:tr>
      <w:tr w:rsidR="00743456" w:rsidRPr="007A4821" w14:paraId="6F8CF019" w14:textId="77777777" w:rsidTr="00B1700C">
        <w:trPr>
          <w:trHeight w:val="42"/>
        </w:trPr>
        <w:tc>
          <w:tcPr>
            <w:tcW w:w="2216" w:type="dxa"/>
            <w:gridSpan w:val="2"/>
          </w:tcPr>
          <w:p w14:paraId="21E8FE28" w14:textId="77777777" w:rsidR="00743456" w:rsidRPr="007A4821" w:rsidRDefault="00743456" w:rsidP="00B1700C"/>
        </w:tc>
        <w:tc>
          <w:tcPr>
            <w:tcW w:w="2216" w:type="dxa"/>
          </w:tcPr>
          <w:p w14:paraId="026B1B01" w14:textId="77777777" w:rsidR="00743456" w:rsidRPr="007A4821" w:rsidRDefault="00743456" w:rsidP="00B1700C"/>
        </w:tc>
        <w:tc>
          <w:tcPr>
            <w:tcW w:w="2216" w:type="dxa"/>
          </w:tcPr>
          <w:p w14:paraId="61F79A00" w14:textId="77777777" w:rsidR="00743456" w:rsidRPr="007A4821" w:rsidRDefault="00743456" w:rsidP="00B1700C"/>
        </w:tc>
        <w:tc>
          <w:tcPr>
            <w:tcW w:w="2216" w:type="dxa"/>
          </w:tcPr>
          <w:p w14:paraId="72DBEB62" w14:textId="77777777" w:rsidR="00743456" w:rsidRPr="007A4821" w:rsidRDefault="00743456" w:rsidP="00B1700C"/>
        </w:tc>
        <w:tc>
          <w:tcPr>
            <w:tcW w:w="2217" w:type="dxa"/>
            <w:gridSpan w:val="2"/>
          </w:tcPr>
          <w:p w14:paraId="79E20955" w14:textId="77777777" w:rsidR="00743456" w:rsidRPr="007A4821" w:rsidRDefault="00743456" w:rsidP="00B1700C"/>
        </w:tc>
      </w:tr>
    </w:tbl>
    <w:p w14:paraId="05DB8399" w14:textId="4E63799D" w:rsidR="00F14A53" w:rsidRDefault="00F14A53" w:rsidP="00555CDE">
      <w:pPr>
        <w:ind w:left="1125"/>
      </w:pPr>
      <w:r>
        <w:t>Aslında benim yukarıda belirttiğim değişkenleri gibi değişken sütunları oluşturup kategorik değişkenler olarak tanımlarsak hangi</w:t>
      </w:r>
      <w:r w:rsidR="00555CDE">
        <w:t xml:space="preserve"> faktörlerin </w:t>
      </w:r>
      <w:r>
        <w:t>mağaza satışlarını etkileyen faktörler</w:t>
      </w:r>
      <w:r w:rsidR="00555CDE">
        <w:t xml:space="preserve"> olduğunu öğrenmek için sınıflandırma algoritmalarından lojistik regresyon ve karar ağacı modelini kullanmanın mantıklı olacağını düşündüm aynı soruyu birkaç yapay zeka araçlarına sorduğumda random forest’ı mevsimsellik, gelir ve promosyon gibi faktörler için ve XGBoost algoritmasını tahmin performansı için uygun olacağı cevaplarını aldım. Bahsettiğim 4 algortima da denererek performans karşılaştırılması yapılabilir. </w:t>
      </w:r>
    </w:p>
    <w:p w14:paraId="5065ABF8" w14:textId="77777777" w:rsidR="00555CDE" w:rsidRDefault="00555CDE" w:rsidP="00555CDE">
      <w:pPr>
        <w:ind w:left="1125"/>
      </w:pPr>
    </w:p>
    <w:p w14:paraId="1F4F1907" w14:textId="77777777" w:rsidR="00437D7C" w:rsidRDefault="00437D7C" w:rsidP="00555CDE">
      <w:pPr>
        <w:ind w:left="1125"/>
      </w:pPr>
    </w:p>
    <w:p w14:paraId="1C948D0D" w14:textId="77777777" w:rsidR="00437D7C" w:rsidRDefault="00437D7C" w:rsidP="00555CDE">
      <w:pPr>
        <w:ind w:left="1125"/>
      </w:pPr>
    </w:p>
    <w:p w14:paraId="6D7E4569" w14:textId="77777777" w:rsidR="00437D7C" w:rsidRDefault="00437D7C" w:rsidP="00555CDE">
      <w:pPr>
        <w:ind w:left="1125"/>
      </w:pPr>
    </w:p>
    <w:p w14:paraId="61F55EC5" w14:textId="77777777" w:rsidR="00437D7C" w:rsidRDefault="00437D7C" w:rsidP="00555CDE">
      <w:pPr>
        <w:ind w:left="1125"/>
      </w:pPr>
    </w:p>
    <w:p w14:paraId="2D2D9901" w14:textId="77777777" w:rsidR="00555CDE" w:rsidRDefault="00555CDE" w:rsidP="00555CDE">
      <w:pPr>
        <w:ind w:left="1125"/>
      </w:pPr>
    </w:p>
    <w:tbl>
      <w:tblPr>
        <w:tblStyle w:val="TabloKlavuzu"/>
        <w:tblW w:w="11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07"/>
        <w:gridCol w:w="1109"/>
        <w:gridCol w:w="2216"/>
        <w:gridCol w:w="2216"/>
        <w:gridCol w:w="2216"/>
        <w:gridCol w:w="1113"/>
        <w:gridCol w:w="1107"/>
      </w:tblGrid>
      <w:tr w:rsidR="00555CDE" w:rsidRPr="007A4821" w14:paraId="78A108EF" w14:textId="77777777" w:rsidTr="00B1700C">
        <w:trPr>
          <w:trHeight w:val="786"/>
        </w:trPr>
        <w:tc>
          <w:tcPr>
            <w:tcW w:w="1107" w:type="dxa"/>
          </w:tcPr>
          <w:p w14:paraId="55C8B3C8" w14:textId="77777777" w:rsidR="00555CDE" w:rsidRPr="007A4821" w:rsidRDefault="00555CDE" w:rsidP="00B1700C"/>
        </w:tc>
        <w:tc>
          <w:tcPr>
            <w:tcW w:w="8870" w:type="dxa"/>
            <w:gridSpan w:val="5"/>
            <w:tcBorders>
              <w:bottom w:val="single" w:sz="18" w:space="0" w:color="476166" w:themeColor="accent1"/>
            </w:tcBorders>
            <w:vAlign w:val="center"/>
          </w:tcPr>
          <w:p w14:paraId="0FA5DEBE" w14:textId="351F2EA8" w:rsidR="00555CDE" w:rsidRPr="008062BC" w:rsidRDefault="00555CDE" w:rsidP="00B1700C">
            <w:pPr>
              <w:pStyle w:val="Alnt"/>
              <w:rPr>
                <w:sz w:val="22"/>
                <w:szCs w:val="22"/>
              </w:rPr>
            </w:pPr>
            <w:r>
              <w:rPr>
                <w:sz w:val="22"/>
                <w:szCs w:val="22"/>
              </w:rPr>
              <w:t xml:space="preserve">3. </w:t>
            </w:r>
            <w:r w:rsidRPr="00555CDE">
              <w:rPr>
                <w:sz w:val="22"/>
                <w:szCs w:val="22"/>
              </w:rPr>
              <w:t>İletişim</w:t>
            </w:r>
            <w:r w:rsidR="003944B8">
              <w:rPr>
                <w:sz w:val="22"/>
                <w:szCs w:val="22"/>
              </w:rPr>
              <w:t>:</w:t>
            </w:r>
            <w:r w:rsidRPr="00555CDE">
              <w:rPr>
                <w:sz w:val="22"/>
                <w:szCs w:val="22"/>
              </w:rPr>
              <w:t xml:space="preserve"> Yönetici özetinin daha ikna edici ve görsel açıdan daha güçlü olması için neler eklenebilir?</w:t>
            </w:r>
          </w:p>
        </w:tc>
        <w:tc>
          <w:tcPr>
            <w:tcW w:w="1107" w:type="dxa"/>
          </w:tcPr>
          <w:p w14:paraId="695EE5C1" w14:textId="77777777" w:rsidR="00555CDE" w:rsidRPr="007A4821" w:rsidRDefault="00555CDE" w:rsidP="00B1700C"/>
        </w:tc>
      </w:tr>
      <w:tr w:rsidR="00555CDE" w:rsidRPr="007A4821" w14:paraId="69AB39E1" w14:textId="77777777" w:rsidTr="00B1700C">
        <w:trPr>
          <w:trHeight w:val="42"/>
        </w:trPr>
        <w:tc>
          <w:tcPr>
            <w:tcW w:w="2216" w:type="dxa"/>
            <w:gridSpan w:val="2"/>
          </w:tcPr>
          <w:p w14:paraId="54E0A146" w14:textId="77777777" w:rsidR="00555CDE" w:rsidRPr="007A4821" w:rsidRDefault="00555CDE" w:rsidP="00B1700C"/>
        </w:tc>
        <w:tc>
          <w:tcPr>
            <w:tcW w:w="2216" w:type="dxa"/>
          </w:tcPr>
          <w:p w14:paraId="4897DC5C" w14:textId="77777777" w:rsidR="00555CDE" w:rsidRPr="007A4821" w:rsidRDefault="00555CDE" w:rsidP="00B1700C"/>
        </w:tc>
        <w:tc>
          <w:tcPr>
            <w:tcW w:w="2216" w:type="dxa"/>
          </w:tcPr>
          <w:p w14:paraId="04ED9EC6" w14:textId="77777777" w:rsidR="00555CDE" w:rsidRPr="007A4821" w:rsidRDefault="00555CDE" w:rsidP="00B1700C"/>
        </w:tc>
        <w:tc>
          <w:tcPr>
            <w:tcW w:w="2216" w:type="dxa"/>
          </w:tcPr>
          <w:p w14:paraId="2AF0D43E" w14:textId="77777777" w:rsidR="00555CDE" w:rsidRPr="007A4821" w:rsidRDefault="00555CDE" w:rsidP="00B1700C"/>
        </w:tc>
        <w:tc>
          <w:tcPr>
            <w:tcW w:w="2217" w:type="dxa"/>
            <w:gridSpan w:val="2"/>
          </w:tcPr>
          <w:p w14:paraId="740B1ED8" w14:textId="77777777" w:rsidR="00555CDE" w:rsidRPr="007A4821" w:rsidRDefault="00555CDE" w:rsidP="00B1700C"/>
        </w:tc>
      </w:tr>
    </w:tbl>
    <w:p w14:paraId="271117BF" w14:textId="48F05512" w:rsidR="00555CDE" w:rsidRDefault="00AD4ABB" w:rsidP="00555CDE">
      <w:pPr>
        <w:ind w:left="1125"/>
      </w:pPr>
      <w:r>
        <w:t>Sunumu yaparken Esra’nın bahsettiği promosyon etkisi, sıcaklık etkisi gibi sonuçları grafik ve ısı haritaları kullanarak yazılardan çok orta ve üst seviye yöneticinin baktığında anlam çıkaracabileceği ve aksiyon almasına yardımcı olacak s</w:t>
      </w:r>
      <w:r>
        <w:t>eneryo analizi grafikleri kullan</w:t>
      </w:r>
      <w:r>
        <w:t>a</w:t>
      </w:r>
      <w:r>
        <w:t>rak</w:t>
      </w:r>
      <w:r>
        <w:t>, kuralcı analitik uygulamaları dersinde gördüğümüz what-if analizlerini kullanarak dashboard tasarımı ile anlatımını h</w:t>
      </w:r>
      <w:r w:rsidRPr="00AD4ABB">
        <w:t>ikayeleştirme</w:t>
      </w:r>
      <w:r>
        <w:t xml:space="preserve"> yönetimini kullanarak riskleri ve fırsatları vurgulama yaparak etkili bir iletişimde bulunmuş olur. </w:t>
      </w:r>
    </w:p>
    <w:p w14:paraId="222DAF16" w14:textId="77777777" w:rsidR="00AD4ABB" w:rsidRDefault="00AD4ABB" w:rsidP="00555CDE">
      <w:pPr>
        <w:ind w:left="1125"/>
      </w:pPr>
    </w:p>
    <w:p w14:paraId="47E4BEF3" w14:textId="77777777" w:rsidR="00AD4ABB" w:rsidRDefault="00AD4ABB" w:rsidP="00555CDE">
      <w:pPr>
        <w:ind w:left="1125"/>
      </w:pPr>
    </w:p>
    <w:p w14:paraId="60335AFA" w14:textId="77777777" w:rsidR="00AD4ABB" w:rsidRDefault="00AD4ABB" w:rsidP="00555CDE">
      <w:pPr>
        <w:ind w:left="1125"/>
      </w:pPr>
    </w:p>
    <w:p w14:paraId="007A2871" w14:textId="77777777" w:rsidR="00437D7C" w:rsidRDefault="00437D7C" w:rsidP="00555CDE">
      <w:pPr>
        <w:ind w:left="1125"/>
      </w:pPr>
    </w:p>
    <w:p w14:paraId="44145B30" w14:textId="77777777" w:rsidR="00437D7C" w:rsidRDefault="00437D7C" w:rsidP="00555CDE">
      <w:pPr>
        <w:ind w:left="1125"/>
      </w:pPr>
    </w:p>
    <w:p w14:paraId="4B8DA311" w14:textId="77777777" w:rsidR="00437D7C" w:rsidRDefault="00437D7C" w:rsidP="00555CDE">
      <w:pPr>
        <w:ind w:left="1125"/>
      </w:pPr>
    </w:p>
    <w:p w14:paraId="3B43DDE2" w14:textId="77777777" w:rsidR="00437D7C" w:rsidRDefault="00437D7C" w:rsidP="00555CDE">
      <w:pPr>
        <w:ind w:left="1125"/>
      </w:pPr>
    </w:p>
    <w:p w14:paraId="6CF64F8D" w14:textId="77777777" w:rsidR="00437D7C" w:rsidRDefault="00437D7C" w:rsidP="00555CDE">
      <w:pPr>
        <w:ind w:left="1125"/>
      </w:pPr>
    </w:p>
    <w:p w14:paraId="5D3A35B0" w14:textId="77777777" w:rsidR="00437D7C" w:rsidRDefault="00437D7C" w:rsidP="00555CDE">
      <w:pPr>
        <w:ind w:left="1125"/>
      </w:pPr>
    </w:p>
    <w:p w14:paraId="0618E367" w14:textId="77777777" w:rsidR="00437D7C" w:rsidRDefault="00437D7C" w:rsidP="00555CDE">
      <w:pPr>
        <w:ind w:left="1125"/>
      </w:pPr>
    </w:p>
    <w:p w14:paraId="278098C5" w14:textId="77777777" w:rsidR="00437D7C" w:rsidRDefault="00437D7C" w:rsidP="00555CDE">
      <w:pPr>
        <w:ind w:left="1125"/>
      </w:pPr>
    </w:p>
    <w:tbl>
      <w:tblPr>
        <w:tblStyle w:val="TabloKlavuzu"/>
        <w:tblW w:w="11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07"/>
        <w:gridCol w:w="1109"/>
        <w:gridCol w:w="2216"/>
        <w:gridCol w:w="2216"/>
        <w:gridCol w:w="2216"/>
        <w:gridCol w:w="1113"/>
        <w:gridCol w:w="1107"/>
      </w:tblGrid>
      <w:tr w:rsidR="00AD4ABB" w:rsidRPr="007A4821" w14:paraId="5C309BDD" w14:textId="77777777" w:rsidTr="00B1700C">
        <w:trPr>
          <w:trHeight w:val="786"/>
        </w:trPr>
        <w:tc>
          <w:tcPr>
            <w:tcW w:w="1107" w:type="dxa"/>
          </w:tcPr>
          <w:p w14:paraId="082A3436" w14:textId="77777777" w:rsidR="00AD4ABB" w:rsidRPr="007A4821" w:rsidRDefault="00AD4ABB" w:rsidP="00B1700C"/>
        </w:tc>
        <w:tc>
          <w:tcPr>
            <w:tcW w:w="8870" w:type="dxa"/>
            <w:gridSpan w:val="5"/>
            <w:tcBorders>
              <w:bottom w:val="single" w:sz="18" w:space="0" w:color="476166" w:themeColor="accent1"/>
            </w:tcBorders>
            <w:vAlign w:val="center"/>
          </w:tcPr>
          <w:p w14:paraId="56219DDC" w14:textId="15BAAA2D" w:rsidR="00AD4ABB" w:rsidRPr="008062BC" w:rsidRDefault="00AD4ABB" w:rsidP="00B1700C">
            <w:pPr>
              <w:pStyle w:val="Alnt"/>
              <w:rPr>
                <w:sz w:val="22"/>
                <w:szCs w:val="22"/>
              </w:rPr>
            </w:pPr>
            <w:r w:rsidRPr="00AD4ABB">
              <w:rPr>
                <w:sz w:val="22"/>
                <w:szCs w:val="22"/>
              </w:rPr>
              <w:t>4. Etik Boyut</w:t>
            </w:r>
            <w:r w:rsidR="003944B8">
              <w:rPr>
                <w:sz w:val="22"/>
                <w:szCs w:val="22"/>
              </w:rPr>
              <w:t>:</w:t>
            </w:r>
            <w:r w:rsidRPr="00AD4ABB">
              <w:rPr>
                <w:sz w:val="22"/>
                <w:szCs w:val="22"/>
              </w:rPr>
              <w:t xml:space="preserve"> Hava koşullarına dayalı promosyon stratejisi farklı gelir düzeylerindeki bölgeler için uygun mu? Bu nasıl ölçülebilir ve takip edilebilir?</w:t>
            </w:r>
          </w:p>
        </w:tc>
        <w:tc>
          <w:tcPr>
            <w:tcW w:w="1107" w:type="dxa"/>
          </w:tcPr>
          <w:p w14:paraId="62B1DB22" w14:textId="77777777" w:rsidR="00AD4ABB" w:rsidRPr="007A4821" w:rsidRDefault="00AD4ABB" w:rsidP="00B1700C"/>
        </w:tc>
      </w:tr>
      <w:tr w:rsidR="00AD4ABB" w:rsidRPr="007A4821" w14:paraId="68D7AD2A" w14:textId="77777777" w:rsidTr="00B1700C">
        <w:trPr>
          <w:trHeight w:val="42"/>
        </w:trPr>
        <w:tc>
          <w:tcPr>
            <w:tcW w:w="2216" w:type="dxa"/>
            <w:gridSpan w:val="2"/>
          </w:tcPr>
          <w:p w14:paraId="4FD8586F" w14:textId="77777777" w:rsidR="00AD4ABB" w:rsidRPr="007A4821" w:rsidRDefault="00AD4ABB" w:rsidP="00B1700C"/>
        </w:tc>
        <w:tc>
          <w:tcPr>
            <w:tcW w:w="2216" w:type="dxa"/>
          </w:tcPr>
          <w:p w14:paraId="39C56A6C" w14:textId="77777777" w:rsidR="00AD4ABB" w:rsidRPr="007A4821" w:rsidRDefault="00AD4ABB" w:rsidP="00B1700C"/>
        </w:tc>
        <w:tc>
          <w:tcPr>
            <w:tcW w:w="2216" w:type="dxa"/>
          </w:tcPr>
          <w:p w14:paraId="659091BD" w14:textId="77777777" w:rsidR="00AD4ABB" w:rsidRPr="007A4821" w:rsidRDefault="00AD4ABB" w:rsidP="00B1700C"/>
        </w:tc>
        <w:tc>
          <w:tcPr>
            <w:tcW w:w="2216" w:type="dxa"/>
          </w:tcPr>
          <w:p w14:paraId="7633FE10" w14:textId="77777777" w:rsidR="00AD4ABB" w:rsidRPr="007A4821" w:rsidRDefault="00AD4ABB" w:rsidP="00B1700C"/>
        </w:tc>
        <w:tc>
          <w:tcPr>
            <w:tcW w:w="2217" w:type="dxa"/>
            <w:gridSpan w:val="2"/>
          </w:tcPr>
          <w:p w14:paraId="43A69610" w14:textId="77777777" w:rsidR="00AD4ABB" w:rsidRPr="007A4821" w:rsidRDefault="00AD4ABB" w:rsidP="00B1700C"/>
        </w:tc>
      </w:tr>
    </w:tbl>
    <w:p w14:paraId="0BE5C102" w14:textId="0D83323F" w:rsidR="00AD4ABB" w:rsidRDefault="00AA310C" w:rsidP="00555CDE">
      <w:pPr>
        <w:ind w:left="1125"/>
      </w:pPr>
      <w:r>
        <w:t>Hava koşullarına dayalı promosyon stratejisi farklı gelir düzeylerindeki bölgeler için eşitsizlik yaratma riski vardır tabii ki.</w:t>
      </w:r>
      <w:r w:rsidR="00DA4DB6">
        <w:t xml:space="preserve"> Bunun için müşteri segmentine uygun promosyonlar uygulabilir.</w:t>
      </w:r>
      <w:r>
        <w:t xml:space="preserve"> Ama bir şirket için önemli olan etik olması değil en fazla karı nasıl elde edeceği olduğu için bununla ilgilenmeyeceklerini düşünüyorum. </w:t>
      </w:r>
    </w:p>
    <w:p w14:paraId="1DF256D7" w14:textId="291FE5BA" w:rsidR="00AA310C" w:rsidRDefault="00AA310C" w:rsidP="00555CDE">
      <w:pPr>
        <w:ind w:left="1125"/>
      </w:pPr>
      <w:r>
        <w:t xml:space="preserve">Bu durumu ölçebilmek için pilot uygulamalar yapılarak her gelir seviyesine uygun mağazaları pilot mağaza seçerek ölçeklendirip takibini yapabiliriz. Ya da anketler, satış sonrasındaki </w:t>
      </w:r>
      <w:r w:rsidR="00DA4DB6">
        <w:t>iade oranları gibi ölçekler ile takibi yapılabilir.</w:t>
      </w:r>
    </w:p>
    <w:p w14:paraId="1E4BF3A8" w14:textId="77777777" w:rsidR="00437D7C" w:rsidRDefault="00437D7C" w:rsidP="00555CDE">
      <w:pPr>
        <w:ind w:left="1125"/>
      </w:pPr>
    </w:p>
    <w:p w14:paraId="41C0C5AA" w14:textId="77777777" w:rsidR="00437D7C" w:rsidRDefault="00437D7C" w:rsidP="00555CDE">
      <w:pPr>
        <w:ind w:left="1125"/>
      </w:pPr>
    </w:p>
    <w:p w14:paraId="5A2091A8" w14:textId="77777777" w:rsidR="00DA4DB6" w:rsidRDefault="00DA4DB6" w:rsidP="00555CDE">
      <w:pPr>
        <w:ind w:left="1125"/>
      </w:pPr>
    </w:p>
    <w:p w14:paraId="1A2547D3" w14:textId="77777777" w:rsidR="00DA4DB6" w:rsidRDefault="00DA4DB6" w:rsidP="00555CDE">
      <w:pPr>
        <w:ind w:left="1125"/>
      </w:pPr>
    </w:p>
    <w:tbl>
      <w:tblPr>
        <w:tblStyle w:val="TabloKlavuzu"/>
        <w:tblW w:w="11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07"/>
        <w:gridCol w:w="1109"/>
        <w:gridCol w:w="2216"/>
        <w:gridCol w:w="2216"/>
        <w:gridCol w:w="2216"/>
        <w:gridCol w:w="1113"/>
        <w:gridCol w:w="1107"/>
      </w:tblGrid>
      <w:tr w:rsidR="00DA4DB6" w:rsidRPr="007A4821" w14:paraId="10FEA43D" w14:textId="77777777" w:rsidTr="00B1700C">
        <w:trPr>
          <w:trHeight w:val="786"/>
        </w:trPr>
        <w:tc>
          <w:tcPr>
            <w:tcW w:w="1107" w:type="dxa"/>
          </w:tcPr>
          <w:p w14:paraId="1480BB34" w14:textId="77777777" w:rsidR="00DA4DB6" w:rsidRPr="007A4821" w:rsidRDefault="00DA4DB6" w:rsidP="00B1700C"/>
        </w:tc>
        <w:tc>
          <w:tcPr>
            <w:tcW w:w="8870" w:type="dxa"/>
            <w:gridSpan w:val="5"/>
            <w:tcBorders>
              <w:bottom w:val="single" w:sz="18" w:space="0" w:color="476166" w:themeColor="accent1"/>
            </w:tcBorders>
            <w:vAlign w:val="center"/>
          </w:tcPr>
          <w:p w14:paraId="299A802D" w14:textId="1D7467B1" w:rsidR="00DA4DB6" w:rsidRPr="008062BC" w:rsidRDefault="00DA4DB6" w:rsidP="00B1700C">
            <w:pPr>
              <w:pStyle w:val="Alnt"/>
              <w:rPr>
                <w:sz w:val="22"/>
                <w:szCs w:val="22"/>
              </w:rPr>
            </w:pPr>
            <w:r>
              <w:rPr>
                <w:sz w:val="22"/>
                <w:szCs w:val="22"/>
              </w:rPr>
              <w:t xml:space="preserve">5. </w:t>
            </w:r>
            <w:r w:rsidRPr="00DA4DB6">
              <w:rPr>
                <w:sz w:val="22"/>
                <w:szCs w:val="22"/>
              </w:rPr>
              <w:t>Tekrarlanabilirlik</w:t>
            </w:r>
            <w:r w:rsidR="003944B8">
              <w:rPr>
                <w:sz w:val="22"/>
                <w:szCs w:val="22"/>
              </w:rPr>
              <w:t>:</w:t>
            </w:r>
            <w:r w:rsidRPr="00DA4DB6">
              <w:rPr>
                <w:sz w:val="22"/>
                <w:szCs w:val="22"/>
              </w:rPr>
              <w:t xml:space="preserve"> R kodunu proje ekibinin kolayca sürdürebileceği bir yapıya dönüştürmek için hangi iyileştirmeleri önerirsiniz?</w:t>
            </w:r>
          </w:p>
        </w:tc>
        <w:tc>
          <w:tcPr>
            <w:tcW w:w="1107" w:type="dxa"/>
          </w:tcPr>
          <w:p w14:paraId="2734005C" w14:textId="77777777" w:rsidR="00DA4DB6" w:rsidRPr="007A4821" w:rsidRDefault="00DA4DB6" w:rsidP="00B1700C"/>
        </w:tc>
      </w:tr>
      <w:tr w:rsidR="00DA4DB6" w:rsidRPr="007A4821" w14:paraId="2F342BCC" w14:textId="77777777" w:rsidTr="00B1700C">
        <w:trPr>
          <w:trHeight w:val="42"/>
        </w:trPr>
        <w:tc>
          <w:tcPr>
            <w:tcW w:w="2216" w:type="dxa"/>
            <w:gridSpan w:val="2"/>
          </w:tcPr>
          <w:p w14:paraId="13EF7155" w14:textId="77777777" w:rsidR="00DA4DB6" w:rsidRPr="007A4821" w:rsidRDefault="00DA4DB6" w:rsidP="00B1700C"/>
        </w:tc>
        <w:tc>
          <w:tcPr>
            <w:tcW w:w="2216" w:type="dxa"/>
          </w:tcPr>
          <w:p w14:paraId="63DB940E" w14:textId="77777777" w:rsidR="00DA4DB6" w:rsidRPr="007A4821" w:rsidRDefault="00DA4DB6" w:rsidP="00B1700C"/>
        </w:tc>
        <w:tc>
          <w:tcPr>
            <w:tcW w:w="2216" w:type="dxa"/>
          </w:tcPr>
          <w:p w14:paraId="79CBD68B" w14:textId="77777777" w:rsidR="00DA4DB6" w:rsidRPr="007A4821" w:rsidRDefault="00DA4DB6" w:rsidP="00B1700C"/>
        </w:tc>
        <w:tc>
          <w:tcPr>
            <w:tcW w:w="2216" w:type="dxa"/>
          </w:tcPr>
          <w:p w14:paraId="1BF27D32" w14:textId="77777777" w:rsidR="00DA4DB6" w:rsidRPr="007A4821" w:rsidRDefault="00DA4DB6" w:rsidP="00B1700C"/>
        </w:tc>
        <w:tc>
          <w:tcPr>
            <w:tcW w:w="2217" w:type="dxa"/>
            <w:gridSpan w:val="2"/>
          </w:tcPr>
          <w:p w14:paraId="40B9B3D1" w14:textId="77777777" w:rsidR="00DA4DB6" w:rsidRPr="007A4821" w:rsidRDefault="00DA4DB6" w:rsidP="00B1700C"/>
        </w:tc>
      </w:tr>
    </w:tbl>
    <w:p w14:paraId="1E49E91D" w14:textId="77777777" w:rsidR="00DA4DB6" w:rsidRDefault="00DA4DB6" w:rsidP="00DA4DB6"/>
    <w:p w14:paraId="10A64447" w14:textId="4A903C45" w:rsidR="00DA4DB6" w:rsidRDefault="00DA4DB6" w:rsidP="00555CDE">
      <w:pPr>
        <w:ind w:left="1125"/>
      </w:pPr>
      <w:r>
        <w:t xml:space="preserve">R da satır satır çalıştırdığımızda hangi satırları seçeceğimiz bazen kafa karışıklığına yol açtığı için ve çalıştırırken onda neyi çalıştırdığımı çıktıyı görmeden anlayamıyorum o yüzden en başına yorum olarak ekliyorum kodun başlangıç ve bitişinin belirli olması çalıştırma işleminde büyük kolaylık sağlıyor ve bir başkasının da anlayıp devamında işlem yapması işlevsellik açısından iyi oluyor. R markdown dosyasında aslında kodun gözükmesinden ziyade chunk’lar kullanılarak sonucun gözükmesi, başlık ve yorum satırlarından oluşması </w:t>
      </w:r>
      <w:r w:rsidR="003944B8">
        <w:t xml:space="preserve">sürdürebilirlik açısından daha iyi olur. </w:t>
      </w:r>
    </w:p>
    <w:p w14:paraId="7619684C" w14:textId="77777777" w:rsidR="003944B8" w:rsidRDefault="003944B8" w:rsidP="00555CDE">
      <w:pPr>
        <w:ind w:left="1125"/>
      </w:pPr>
    </w:p>
    <w:p w14:paraId="1444BDBB" w14:textId="77777777" w:rsidR="00437D7C" w:rsidRDefault="00437D7C" w:rsidP="00555CDE">
      <w:pPr>
        <w:ind w:left="1125"/>
      </w:pPr>
    </w:p>
    <w:p w14:paraId="34D5DA2A" w14:textId="77777777" w:rsidR="00437D7C" w:rsidRDefault="00437D7C" w:rsidP="00555CDE">
      <w:pPr>
        <w:ind w:left="1125"/>
      </w:pPr>
    </w:p>
    <w:p w14:paraId="4CC1C73A" w14:textId="77777777" w:rsidR="00437D7C" w:rsidRDefault="00437D7C" w:rsidP="00555CDE">
      <w:pPr>
        <w:ind w:left="1125"/>
      </w:pPr>
    </w:p>
    <w:p w14:paraId="23EDADE6" w14:textId="77777777" w:rsidR="003944B8" w:rsidRDefault="003944B8" w:rsidP="00437D7C"/>
    <w:p w14:paraId="416364FA" w14:textId="77777777" w:rsidR="003944B8" w:rsidRDefault="003944B8" w:rsidP="00555CDE">
      <w:pPr>
        <w:ind w:left="1125"/>
      </w:pPr>
    </w:p>
    <w:tbl>
      <w:tblPr>
        <w:tblStyle w:val="TabloKlavuzu"/>
        <w:tblW w:w="11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07"/>
        <w:gridCol w:w="1109"/>
        <w:gridCol w:w="2216"/>
        <w:gridCol w:w="2216"/>
        <w:gridCol w:w="2216"/>
        <w:gridCol w:w="1113"/>
        <w:gridCol w:w="1107"/>
      </w:tblGrid>
      <w:tr w:rsidR="003944B8" w:rsidRPr="007A4821" w14:paraId="7C5CC149" w14:textId="77777777" w:rsidTr="00B1700C">
        <w:trPr>
          <w:trHeight w:val="786"/>
        </w:trPr>
        <w:tc>
          <w:tcPr>
            <w:tcW w:w="1107" w:type="dxa"/>
          </w:tcPr>
          <w:p w14:paraId="1831E75A" w14:textId="77777777" w:rsidR="003944B8" w:rsidRPr="007A4821" w:rsidRDefault="003944B8" w:rsidP="00B1700C"/>
        </w:tc>
        <w:tc>
          <w:tcPr>
            <w:tcW w:w="8870" w:type="dxa"/>
            <w:gridSpan w:val="5"/>
            <w:tcBorders>
              <w:bottom w:val="single" w:sz="18" w:space="0" w:color="476166" w:themeColor="accent1"/>
            </w:tcBorders>
            <w:vAlign w:val="center"/>
          </w:tcPr>
          <w:p w14:paraId="4D852848" w14:textId="6AA3800D" w:rsidR="003944B8" w:rsidRPr="008062BC" w:rsidRDefault="003944B8" w:rsidP="00B1700C">
            <w:pPr>
              <w:pStyle w:val="Alnt"/>
              <w:rPr>
                <w:sz w:val="22"/>
                <w:szCs w:val="22"/>
              </w:rPr>
            </w:pPr>
            <w:r w:rsidRPr="003944B8">
              <w:rPr>
                <w:sz w:val="22"/>
                <w:szCs w:val="22"/>
              </w:rPr>
              <w:t>6. Bakış Açısı</w:t>
            </w:r>
            <w:r>
              <w:rPr>
                <w:sz w:val="22"/>
                <w:szCs w:val="22"/>
              </w:rPr>
              <w:t>:</w:t>
            </w:r>
            <w:r w:rsidRPr="003944B8">
              <w:rPr>
                <w:sz w:val="22"/>
                <w:szCs w:val="22"/>
              </w:rPr>
              <w:t xml:space="preserve"> Bu raporu hazırlayan siz olsaydınız yukarıdaki konuların dışında neleri farklı yapmak isterdiniz?</w:t>
            </w:r>
          </w:p>
        </w:tc>
        <w:tc>
          <w:tcPr>
            <w:tcW w:w="1107" w:type="dxa"/>
          </w:tcPr>
          <w:p w14:paraId="08674207" w14:textId="77777777" w:rsidR="003944B8" w:rsidRPr="007A4821" w:rsidRDefault="003944B8" w:rsidP="00B1700C"/>
        </w:tc>
      </w:tr>
      <w:tr w:rsidR="003944B8" w:rsidRPr="007A4821" w14:paraId="721BE915" w14:textId="77777777" w:rsidTr="00B1700C">
        <w:trPr>
          <w:trHeight w:val="42"/>
        </w:trPr>
        <w:tc>
          <w:tcPr>
            <w:tcW w:w="2216" w:type="dxa"/>
            <w:gridSpan w:val="2"/>
          </w:tcPr>
          <w:p w14:paraId="0D6FF6F2" w14:textId="77777777" w:rsidR="003944B8" w:rsidRPr="007A4821" w:rsidRDefault="003944B8" w:rsidP="00B1700C"/>
        </w:tc>
        <w:tc>
          <w:tcPr>
            <w:tcW w:w="2216" w:type="dxa"/>
          </w:tcPr>
          <w:p w14:paraId="1B616B45" w14:textId="77777777" w:rsidR="003944B8" w:rsidRPr="007A4821" w:rsidRDefault="003944B8" w:rsidP="00B1700C"/>
        </w:tc>
        <w:tc>
          <w:tcPr>
            <w:tcW w:w="2216" w:type="dxa"/>
          </w:tcPr>
          <w:p w14:paraId="035D093E" w14:textId="77777777" w:rsidR="003944B8" w:rsidRPr="007A4821" w:rsidRDefault="003944B8" w:rsidP="00B1700C"/>
        </w:tc>
        <w:tc>
          <w:tcPr>
            <w:tcW w:w="2216" w:type="dxa"/>
          </w:tcPr>
          <w:p w14:paraId="23383477" w14:textId="77777777" w:rsidR="003944B8" w:rsidRPr="007A4821" w:rsidRDefault="003944B8" w:rsidP="00B1700C"/>
        </w:tc>
        <w:tc>
          <w:tcPr>
            <w:tcW w:w="2217" w:type="dxa"/>
            <w:gridSpan w:val="2"/>
          </w:tcPr>
          <w:p w14:paraId="3E4181C3" w14:textId="77777777" w:rsidR="003944B8" w:rsidRPr="007A4821" w:rsidRDefault="003944B8" w:rsidP="00B1700C"/>
        </w:tc>
      </w:tr>
    </w:tbl>
    <w:p w14:paraId="48E87088" w14:textId="66B13AAD" w:rsidR="003944B8" w:rsidRDefault="003944B8" w:rsidP="00555CDE">
      <w:pPr>
        <w:ind w:left="1125"/>
      </w:pPr>
      <w:r>
        <w:t xml:space="preserve">Zaten yukarıda 1,2 ve 3 sorularda neleri yapacağımından bahsettim. Eklemek istediğim sütunlardan, kullanmak istediğim modellerden, sunum yaparken </w:t>
      </w:r>
      <w:r>
        <w:t>daha çok grafiklerden</w:t>
      </w:r>
      <w:r>
        <w:t xml:space="preserve"> oluşan</w:t>
      </w:r>
      <w:r w:rsidR="00437D7C">
        <w:t xml:space="preserve"> ve farklı seneryoları analizleri what-if analizleri kullanarak bir </w:t>
      </w:r>
      <w:r>
        <w:t xml:space="preserve"> dashboard tasarlamak istediğimi </w:t>
      </w:r>
      <w:r w:rsidR="00437D7C">
        <w:t>belirttim. R dosyamı da Rmarkdown dosyası oluşturarak her bir kod bloğunu chunkların içine yazarak çıktı da kodları göstermemeye özen gösterirdim korelasyon analizi kullanarak faktörler arasındaki ilişkileri gözlemlerdim. Eksik değerleri silmek yerine bir model geliştirerek en doğru şekilde doldurmak isterdim ve Tahmin yaparken her bir tahminin güven derecelerini de analize eklerdim.</w:t>
      </w:r>
    </w:p>
    <w:p w14:paraId="7AF2C870" w14:textId="77777777" w:rsidR="00DA4DB6" w:rsidRDefault="00DA4DB6" w:rsidP="00555CDE">
      <w:pPr>
        <w:ind w:left="1125"/>
      </w:pPr>
    </w:p>
    <w:p w14:paraId="6FFF808A" w14:textId="3B85D141" w:rsidR="00DA4DB6" w:rsidRPr="007A4821" w:rsidRDefault="00DA4DB6" w:rsidP="00437D7C"/>
    <w:sectPr w:rsidR="00DA4DB6" w:rsidRPr="007A4821" w:rsidSect="007A4821">
      <w:footerReference w:type="even" r:id="rId11"/>
      <w:footerReference w:type="default" r:id="rId12"/>
      <w:pgSz w:w="11906" w:h="16838" w:code="9"/>
      <w:pgMar w:top="720" w:right="561" w:bottom="720" w:left="56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EC4D9" w14:textId="77777777" w:rsidR="007E019B" w:rsidRDefault="007E019B" w:rsidP="00E74B29">
      <w:r>
        <w:separator/>
      </w:r>
    </w:p>
  </w:endnote>
  <w:endnote w:type="continuationSeparator" w:id="0">
    <w:p w14:paraId="13FF1F76" w14:textId="77777777" w:rsidR="007E019B" w:rsidRDefault="007E019B"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A2"/>
    <w:family w:val="roman"/>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A2"/>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145936648"/>
      <w:docPartObj>
        <w:docPartGallery w:val="Page Numbers (Bottom of Page)"/>
        <w:docPartUnique/>
      </w:docPartObj>
    </w:sdtPr>
    <w:sdtContent>
      <w:p w14:paraId="6783BCE9" w14:textId="77777777" w:rsidR="00E74B29" w:rsidRDefault="00E74B29" w:rsidP="006709F1">
        <w:pPr>
          <w:pStyle w:val="AltBilgi"/>
          <w:rPr>
            <w:rStyle w:val="SayfaNumaras"/>
          </w:rPr>
        </w:pPr>
        <w:r>
          <w:rPr>
            <w:rStyle w:val="SayfaNumaras"/>
            <w:lang w:bidi="tr-TR"/>
          </w:rPr>
          <w:fldChar w:fldCharType="begin"/>
        </w:r>
        <w:r>
          <w:rPr>
            <w:rStyle w:val="SayfaNumaras"/>
            <w:lang w:bidi="tr-TR"/>
          </w:rPr>
          <w:instrText xml:space="preserve"> PAGE </w:instrText>
        </w:r>
        <w:r>
          <w:rPr>
            <w:rStyle w:val="SayfaNumaras"/>
            <w:lang w:bidi="tr-TR"/>
          </w:rPr>
          <w:fldChar w:fldCharType="end"/>
        </w:r>
      </w:p>
    </w:sdtContent>
  </w:sdt>
  <w:p w14:paraId="43F334AD" w14:textId="77777777" w:rsidR="00E74B29" w:rsidRDefault="00E74B29" w:rsidP="006709F1">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5D36C" w14:textId="77777777" w:rsidR="00E74B29" w:rsidRDefault="00E74B29" w:rsidP="006709F1">
    <w:pPr>
      <w:pStyle w:val="AltBilgi"/>
      <w:rPr>
        <w:rStyle w:val="SayfaNumaras"/>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2"/>
      <w:gridCol w:w="3235"/>
      <w:gridCol w:w="1078"/>
    </w:tblGrid>
    <w:tr w:rsidR="00E74B29" w14:paraId="278A0D70" w14:textId="77777777" w:rsidTr="006709F1">
      <w:tc>
        <w:tcPr>
          <w:tcW w:w="1079" w:type="dxa"/>
        </w:tcPr>
        <w:p w14:paraId="2DFCBFF6" w14:textId="77777777" w:rsidR="00E74B29" w:rsidRPr="00E74B29" w:rsidRDefault="00E74B29" w:rsidP="006709F1">
          <w:pPr>
            <w:pStyle w:val="AltBilgi"/>
          </w:pPr>
        </w:p>
      </w:tc>
      <w:tc>
        <w:tcPr>
          <w:tcW w:w="5395" w:type="dxa"/>
        </w:tcPr>
        <w:p w14:paraId="545CFF28" w14:textId="77777777" w:rsidR="00E74B29" w:rsidRPr="00874FE7" w:rsidRDefault="00000000" w:rsidP="006709F1">
          <w:pPr>
            <w:pStyle w:val="AltBilgi"/>
          </w:pPr>
          <w:sdt>
            <w:sdtPr>
              <w:id w:val="707152945"/>
              <w:placeholder>
                <w:docPart w:val="B5445232823A4AC292CF01A01A8B5F4B"/>
              </w:placeholder>
              <w:temporary/>
              <w:showingPlcHdr/>
              <w15:appearance w15:val="hidden"/>
            </w:sdtPr>
            <w:sdtContent>
              <w:r w:rsidR="00837914" w:rsidRPr="006709F1">
                <w:rPr>
                  <w:lang w:bidi="tr-TR"/>
                </w:rPr>
                <w:t>RAPOR BAŞLIĞI</w:t>
              </w:r>
            </w:sdtContent>
          </w:sdt>
        </w:p>
      </w:tc>
      <w:tc>
        <w:tcPr>
          <w:tcW w:w="3237" w:type="dxa"/>
        </w:tcPr>
        <w:sdt>
          <w:sdtPr>
            <w:rPr>
              <w:rStyle w:val="SayfaNumaras"/>
            </w:rPr>
            <w:id w:val="-1206949233"/>
            <w:docPartObj>
              <w:docPartGallery w:val="Page Numbers (Bottom of Page)"/>
              <w:docPartUnique/>
            </w:docPartObj>
          </w:sdtPr>
          <w:sdtContent>
            <w:p w14:paraId="0EB5839E" w14:textId="77777777" w:rsidR="00E74B29" w:rsidRPr="00E74B29" w:rsidRDefault="00E74B29" w:rsidP="006709F1">
              <w:pPr>
                <w:pStyle w:val="AltBilgi"/>
                <w:jc w:val="right"/>
              </w:pPr>
              <w:r w:rsidRPr="00E74B29">
                <w:rPr>
                  <w:lang w:bidi="tr-TR"/>
                </w:rPr>
                <w:t xml:space="preserve">SAYFA </w:t>
              </w:r>
              <w:r w:rsidRPr="00E74B29">
                <w:rPr>
                  <w:lang w:bidi="tr-TR"/>
                </w:rPr>
                <w:fldChar w:fldCharType="begin"/>
              </w:r>
              <w:r w:rsidRPr="00E74B29">
                <w:rPr>
                  <w:lang w:bidi="tr-TR"/>
                </w:rPr>
                <w:instrText xml:space="preserve"> PAGE </w:instrText>
              </w:r>
              <w:r w:rsidRPr="00E74B29">
                <w:rPr>
                  <w:lang w:bidi="tr-TR"/>
                </w:rPr>
                <w:fldChar w:fldCharType="separate"/>
              </w:r>
              <w:r w:rsidR="00837914">
                <w:rPr>
                  <w:noProof/>
                  <w:lang w:bidi="tr-TR"/>
                </w:rPr>
                <w:t>4</w:t>
              </w:r>
              <w:r w:rsidRPr="00E74B29">
                <w:rPr>
                  <w:lang w:bidi="tr-TR"/>
                </w:rPr>
                <w:fldChar w:fldCharType="end"/>
              </w:r>
            </w:p>
          </w:sdtContent>
        </w:sdt>
      </w:tc>
      <w:tc>
        <w:tcPr>
          <w:tcW w:w="1079" w:type="dxa"/>
        </w:tcPr>
        <w:p w14:paraId="6486EEF5" w14:textId="77777777" w:rsidR="00E74B29" w:rsidRPr="00E74B29" w:rsidRDefault="00E74B29" w:rsidP="006709F1">
          <w:pPr>
            <w:pStyle w:val="AltBilgi"/>
          </w:pPr>
        </w:p>
      </w:tc>
    </w:tr>
  </w:tbl>
  <w:p w14:paraId="763252C2" w14:textId="77777777" w:rsidR="00E74B29" w:rsidRDefault="00E74B29" w:rsidP="006709F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0A0443" w14:textId="77777777" w:rsidR="007E019B" w:rsidRDefault="007E019B" w:rsidP="00E74B29">
      <w:r>
        <w:separator/>
      </w:r>
    </w:p>
  </w:footnote>
  <w:footnote w:type="continuationSeparator" w:id="0">
    <w:p w14:paraId="5C672CE5" w14:textId="77777777" w:rsidR="007E019B" w:rsidRDefault="007E019B"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12935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2BC"/>
    <w:rsid w:val="000134F6"/>
    <w:rsid w:val="00032539"/>
    <w:rsid w:val="00086FA5"/>
    <w:rsid w:val="000E4641"/>
    <w:rsid w:val="00151F66"/>
    <w:rsid w:val="00177F8D"/>
    <w:rsid w:val="00185F4A"/>
    <w:rsid w:val="002D2200"/>
    <w:rsid w:val="003944B8"/>
    <w:rsid w:val="0040564B"/>
    <w:rsid w:val="00437D7C"/>
    <w:rsid w:val="0048120C"/>
    <w:rsid w:val="004909D9"/>
    <w:rsid w:val="00521481"/>
    <w:rsid w:val="00555CDE"/>
    <w:rsid w:val="00574940"/>
    <w:rsid w:val="00590964"/>
    <w:rsid w:val="005F2675"/>
    <w:rsid w:val="00665110"/>
    <w:rsid w:val="006709F1"/>
    <w:rsid w:val="006C60E6"/>
    <w:rsid w:val="00743456"/>
    <w:rsid w:val="007A4821"/>
    <w:rsid w:val="007E019B"/>
    <w:rsid w:val="008062BC"/>
    <w:rsid w:val="00837914"/>
    <w:rsid w:val="00874FE7"/>
    <w:rsid w:val="008E113F"/>
    <w:rsid w:val="00952F7D"/>
    <w:rsid w:val="0095496A"/>
    <w:rsid w:val="009611A0"/>
    <w:rsid w:val="009A38BA"/>
    <w:rsid w:val="00AA310C"/>
    <w:rsid w:val="00AD4ABB"/>
    <w:rsid w:val="00B23807"/>
    <w:rsid w:val="00B354E4"/>
    <w:rsid w:val="00B43E11"/>
    <w:rsid w:val="00C63692"/>
    <w:rsid w:val="00C755AB"/>
    <w:rsid w:val="00D43125"/>
    <w:rsid w:val="00D66A3A"/>
    <w:rsid w:val="00DA4DB6"/>
    <w:rsid w:val="00DF198B"/>
    <w:rsid w:val="00E74B29"/>
    <w:rsid w:val="00F14A53"/>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854A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944B8"/>
  </w:style>
  <w:style w:type="paragraph" w:styleId="Balk1">
    <w:name w:val="heading 1"/>
    <w:basedOn w:val="Normal"/>
    <w:next w:val="Normal"/>
    <w:link w:val="Balk1Char"/>
    <w:qFormat/>
    <w:rsid w:val="00874FE7"/>
    <w:pPr>
      <w:jc w:val="center"/>
      <w:outlineLvl w:val="0"/>
    </w:pPr>
    <w:rPr>
      <w:rFonts w:asciiTheme="majorHAnsi" w:hAnsiTheme="majorHAnsi"/>
      <w:b/>
      <w:color w:val="476166" w:themeColor="accent1"/>
      <w:sz w:val="52"/>
      <w:szCs w:val="52"/>
    </w:rPr>
  </w:style>
  <w:style w:type="paragraph" w:styleId="Balk2">
    <w:name w:val="heading 2"/>
    <w:basedOn w:val="Normal"/>
    <w:next w:val="Normal"/>
    <w:link w:val="Balk2Char"/>
    <w:uiPriority w:val="1"/>
    <w:qFormat/>
    <w:rsid w:val="007A4821"/>
    <w:pPr>
      <w:spacing w:before="40"/>
      <w:jc w:val="center"/>
      <w:outlineLvl w:val="1"/>
    </w:pPr>
    <w:rPr>
      <w:b/>
      <w:sz w:val="48"/>
      <w:szCs w:val="48"/>
    </w:rPr>
  </w:style>
  <w:style w:type="paragraph" w:styleId="Balk3">
    <w:name w:val="heading 3"/>
    <w:basedOn w:val="Balk2"/>
    <w:next w:val="Normal"/>
    <w:link w:val="Balk3Char"/>
    <w:uiPriority w:val="2"/>
    <w:qFormat/>
    <w:rsid w:val="00874FE7"/>
    <w:pPr>
      <w:spacing w:after="240"/>
      <w:outlineLvl w:val="2"/>
    </w:pPr>
    <w:rPr>
      <w:b w:val="0"/>
      <w:sz w:val="36"/>
      <w:szCs w:val="36"/>
    </w:rPr>
  </w:style>
  <w:style w:type="paragraph" w:styleId="Balk4">
    <w:name w:val="heading 4"/>
    <w:basedOn w:val="Normal"/>
    <w:next w:val="Normal"/>
    <w:link w:val="Balk4Char"/>
    <w:uiPriority w:val="3"/>
    <w:qFormat/>
    <w:rsid w:val="00874FE7"/>
    <w:pPr>
      <w:jc w:val="center"/>
      <w:outlineLvl w:val="3"/>
    </w:pPr>
    <w:rPr>
      <w:rFonts w:asciiTheme="majorHAnsi" w:hAnsiTheme="majorHAnsi"/>
      <w:b/>
      <w:color w:val="476166" w:themeColor="accent1"/>
      <w:sz w:val="28"/>
      <w:szCs w:val="28"/>
    </w:rPr>
  </w:style>
  <w:style w:type="paragraph" w:styleId="Balk5">
    <w:name w:val="heading 5"/>
    <w:basedOn w:val="Normal"/>
    <w:next w:val="Normal"/>
    <w:link w:val="Balk5Char"/>
    <w:uiPriority w:val="4"/>
    <w:qFormat/>
    <w:rsid w:val="00874FE7"/>
    <w:pPr>
      <w:spacing w:before="240"/>
      <w:outlineLvl w:val="4"/>
    </w:pPr>
    <w:rPr>
      <w:rFonts w:asciiTheme="majorHAnsi" w:hAnsiTheme="majorHAnsi"/>
      <w:b/>
      <w:color w:val="476166" w:themeColor="accent1"/>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GrafikYerareti">
    <w:name w:val="Grafik Yer İşareti"/>
    <w:basedOn w:val="Normal"/>
    <w:uiPriority w:val="8"/>
    <w:qFormat/>
    <w:rsid w:val="00DF198B"/>
    <w:rPr>
      <w:sz w:val="10"/>
    </w:rPr>
  </w:style>
  <w:style w:type="paragraph" w:styleId="BalonMetni">
    <w:name w:val="Balloon Text"/>
    <w:basedOn w:val="Normal"/>
    <w:link w:val="BalonMetniChar"/>
    <w:uiPriority w:val="99"/>
    <w:semiHidden/>
    <w:rsid w:val="00DF198B"/>
    <w:rPr>
      <w:rFonts w:ascii="Times New Roman" w:hAnsi="Times New Roman" w:cs="Times New Roman"/>
      <w:sz w:val="18"/>
      <w:szCs w:val="18"/>
    </w:rPr>
  </w:style>
  <w:style w:type="character" w:customStyle="1" w:styleId="BalonMetniChar">
    <w:name w:val="Balon Metni Char"/>
    <w:basedOn w:val="VarsaylanParagrafYazTipi"/>
    <w:link w:val="BalonMetni"/>
    <w:uiPriority w:val="99"/>
    <w:semiHidden/>
    <w:rsid w:val="00874FE7"/>
    <w:rPr>
      <w:rFonts w:ascii="Times New Roman" w:hAnsi="Times New Roman" w:cs="Times New Roman"/>
      <w:sz w:val="18"/>
      <w:szCs w:val="18"/>
    </w:rPr>
  </w:style>
  <w:style w:type="table" w:styleId="TabloKlavuzu">
    <w:name w:val="Table Grid"/>
    <w:basedOn w:val="NormalTablo"/>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874FE7"/>
    <w:rPr>
      <w:rFonts w:asciiTheme="majorHAnsi" w:hAnsiTheme="majorHAnsi"/>
      <w:b/>
      <w:color w:val="476166" w:themeColor="accent1"/>
      <w:sz w:val="52"/>
      <w:szCs w:val="52"/>
    </w:rPr>
  </w:style>
  <w:style w:type="character" w:customStyle="1" w:styleId="Balk2Char">
    <w:name w:val="Başlık 2 Char"/>
    <w:basedOn w:val="VarsaylanParagrafYazTipi"/>
    <w:link w:val="Balk2"/>
    <w:uiPriority w:val="1"/>
    <w:rsid w:val="007A4821"/>
    <w:rPr>
      <w:b/>
      <w:sz w:val="48"/>
      <w:szCs w:val="48"/>
    </w:rPr>
  </w:style>
  <w:style w:type="character" w:customStyle="1" w:styleId="Balk3Char">
    <w:name w:val="Başlık 3 Char"/>
    <w:basedOn w:val="VarsaylanParagrafYazTipi"/>
    <w:link w:val="Balk3"/>
    <w:uiPriority w:val="2"/>
    <w:rsid w:val="00874FE7"/>
    <w:rPr>
      <w:sz w:val="36"/>
      <w:szCs w:val="36"/>
    </w:rPr>
  </w:style>
  <w:style w:type="character" w:customStyle="1" w:styleId="Balk4Char">
    <w:name w:val="Başlık 4 Char"/>
    <w:basedOn w:val="VarsaylanParagrafYazTipi"/>
    <w:link w:val="Balk4"/>
    <w:uiPriority w:val="3"/>
    <w:rsid w:val="00874FE7"/>
    <w:rPr>
      <w:rFonts w:asciiTheme="majorHAnsi" w:hAnsiTheme="majorHAnsi"/>
      <w:b/>
      <w:color w:val="476166" w:themeColor="accent1"/>
      <w:sz w:val="28"/>
      <w:szCs w:val="28"/>
    </w:rPr>
  </w:style>
  <w:style w:type="paragraph" w:customStyle="1" w:styleId="Metin">
    <w:name w:val="Metin"/>
    <w:basedOn w:val="Normal"/>
    <w:uiPriority w:val="5"/>
    <w:qFormat/>
    <w:rsid w:val="007A4821"/>
    <w:pPr>
      <w:spacing w:line="216" w:lineRule="auto"/>
    </w:pPr>
    <w:rPr>
      <w:sz w:val="28"/>
      <w:szCs w:val="28"/>
    </w:rPr>
  </w:style>
  <w:style w:type="paragraph" w:styleId="stBilgi">
    <w:name w:val="header"/>
    <w:basedOn w:val="AltBilgi"/>
    <w:link w:val="stBilgiChar"/>
    <w:uiPriority w:val="99"/>
    <w:semiHidden/>
    <w:rsid w:val="00E74B29"/>
    <w:rPr>
      <w:rFonts w:ascii="Georgia" w:hAnsi="Georgia"/>
    </w:rPr>
  </w:style>
  <w:style w:type="character" w:customStyle="1" w:styleId="stBilgiChar">
    <w:name w:val="Üst Bilgi Char"/>
    <w:basedOn w:val="VarsaylanParagrafYazTipi"/>
    <w:link w:val="stBilgi"/>
    <w:uiPriority w:val="99"/>
    <w:semiHidden/>
    <w:rsid w:val="00874FE7"/>
    <w:rPr>
      <w:rFonts w:ascii="Georgia" w:hAnsi="Georgia"/>
    </w:rPr>
  </w:style>
  <w:style w:type="paragraph" w:styleId="AltBilgi">
    <w:name w:val="footer"/>
    <w:basedOn w:val="Normal"/>
    <w:link w:val="AltBilgiChar"/>
    <w:uiPriority w:val="99"/>
    <w:rsid w:val="006709F1"/>
    <w:pPr>
      <w:tabs>
        <w:tab w:val="center" w:pos="4680"/>
        <w:tab w:val="right" w:pos="9360"/>
      </w:tabs>
    </w:pPr>
    <w:rPr>
      <w:rFonts w:asciiTheme="majorHAnsi" w:hAnsiTheme="majorHAnsi"/>
      <w:b/>
      <w:color w:val="476166" w:themeColor="accent1"/>
    </w:rPr>
  </w:style>
  <w:style w:type="character" w:customStyle="1" w:styleId="AltBilgiChar">
    <w:name w:val="Alt Bilgi Char"/>
    <w:basedOn w:val="VarsaylanParagrafYazTipi"/>
    <w:link w:val="AltBilgi"/>
    <w:uiPriority w:val="99"/>
    <w:rsid w:val="006709F1"/>
    <w:rPr>
      <w:rFonts w:asciiTheme="majorHAnsi" w:hAnsiTheme="majorHAnsi"/>
      <w:b/>
      <w:color w:val="476166" w:themeColor="accent1"/>
    </w:rPr>
  </w:style>
  <w:style w:type="character" w:styleId="SayfaNumaras">
    <w:name w:val="page number"/>
    <w:basedOn w:val="VarsaylanParagrafYazTipi"/>
    <w:uiPriority w:val="99"/>
    <w:semiHidden/>
    <w:rsid w:val="00E74B29"/>
  </w:style>
  <w:style w:type="character" w:customStyle="1" w:styleId="Balk5Char">
    <w:name w:val="Başlık 5 Char"/>
    <w:basedOn w:val="VarsaylanParagrafYazTipi"/>
    <w:link w:val="Balk5"/>
    <w:uiPriority w:val="4"/>
    <w:rsid w:val="00874FE7"/>
    <w:rPr>
      <w:rFonts w:asciiTheme="majorHAnsi" w:hAnsiTheme="majorHAnsi"/>
      <w:b/>
      <w:color w:val="476166" w:themeColor="accent1"/>
      <w:sz w:val="28"/>
      <w:szCs w:val="28"/>
    </w:rPr>
  </w:style>
  <w:style w:type="paragraph" w:styleId="Alnt">
    <w:name w:val="Quote"/>
    <w:basedOn w:val="Normal"/>
    <w:next w:val="Normal"/>
    <w:link w:val="AlntChar"/>
    <w:uiPriority w:val="6"/>
    <w:qFormat/>
    <w:rsid w:val="00874FE7"/>
    <w:rPr>
      <w:color w:val="476166" w:themeColor="accent1"/>
      <w:sz w:val="96"/>
      <w:szCs w:val="96"/>
    </w:rPr>
  </w:style>
  <w:style w:type="character" w:customStyle="1" w:styleId="AlntChar">
    <w:name w:val="Alıntı Char"/>
    <w:basedOn w:val="VarsaylanParagrafYazTipi"/>
    <w:link w:val="Alnt"/>
    <w:uiPriority w:val="6"/>
    <w:rsid w:val="00874FE7"/>
    <w:rPr>
      <w:color w:val="476166" w:themeColor="accent1"/>
      <w:sz w:val="96"/>
      <w:szCs w:val="96"/>
    </w:rPr>
  </w:style>
  <w:style w:type="character" w:styleId="YerTutucuMetni">
    <w:name w:val="Placeholder Text"/>
    <w:basedOn w:val="VarsaylanParagrafYazTipi"/>
    <w:uiPriority w:val="99"/>
    <w:semiHidden/>
    <w:rsid w:val="00874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2889">
      <w:bodyDiv w:val="1"/>
      <w:marLeft w:val="0"/>
      <w:marRight w:val="0"/>
      <w:marTop w:val="0"/>
      <w:marBottom w:val="0"/>
      <w:divBdr>
        <w:top w:val="none" w:sz="0" w:space="0" w:color="auto"/>
        <w:left w:val="none" w:sz="0" w:space="0" w:color="auto"/>
        <w:bottom w:val="none" w:sz="0" w:space="0" w:color="auto"/>
        <w:right w:val="none" w:sz="0" w:space="0" w:color="auto"/>
      </w:divBdr>
    </w:div>
    <w:div w:id="606235866">
      <w:bodyDiv w:val="1"/>
      <w:marLeft w:val="0"/>
      <w:marRight w:val="0"/>
      <w:marTop w:val="0"/>
      <w:marBottom w:val="0"/>
      <w:divBdr>
        <w:top w:val="none" w:sz="0" w:space="0" w:color="auto"/>
        <w:left w:val="none" w:sz="0" w:space="0" w:color="auto"/>
        <w:bottom w:val="none" w:sz="0" w:space="0" w:color="auto"/>
        <w:right w:val="none" w:sz="0" w:space="0" w:color="auto"/>
      </w:divBdr>
    </w:div>
    <w:div w:id="938682666">
      <w:bodyDiv w:val="1"/>
      <w:marLeft w:val="0"/>
      <w:marRight w:val="0"/>
      <w:marTop w:val="0"/>
      <w:marBottom w:val="0"/>
      <w:divBdr>
        <w:top w:val="none" w:sz="0" w:space="0" w:color="auto"/>
        <w:left w:val="none" w:sz="0" w:space="0" w:color="auto"/>
        <w:bottom w:val="none" w:sz="0" w:space="0" w:color="auto"/>
        <w:right w:val="none" w:sz="0" w:space="0" w:color="auto"/>
      </w:divBdr>
    </w:div>
    <w:div w:id="1741176549">
      <w:bodyDiv w:val="1"/>
      <w:marLeft w:val="0"/>
      <w:marRight w:val="0"/>
      <w:marTop w:val="0"/>
      <w:marBottom w:val="0"/>
      <w:divBdr>
        <w:top w:val="none" w:sz="0" w:space="0" w:color="auto"/>
        <w:left w:val="none" w:sz="0" w:space="0" w:color="auto"/>
        <w:bottom w:val="none" w:sz="0" w:space="0" w:color="auto"/>
        <w:right w:val="none" w:sz="0" w:space="0" w:color="auto"/>
      </w:divBdr>
    </w:div>
    <w:div w:id="207908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DE\AppData\Roaming\Microsoft\Templates\Modern%20&#246;&#287;renci%20raporu.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AEF28FA3B9C4E669044AC9E7AEF8598"/>
        <w:category>
          <w:name w:val="Genel"/>
          <w:gallery w:val="placeholder"/>
        </w:category>
        <w:types>
          <w:type w:val="bbPlcHdr"/>
        </w:types>
        <w:behaviors>
          <w:behavior w:val="content"/>
        </w:behaviors>
        <w:guid w:val="{8FF4AE55-003C-428D-83EE-F659F8DC43CF}"/>
      </w:docPartPr>
      <w:docPartBody>
        <w:p w:rsidR="00027803" w:rsidRDefault="00000000">
          <w:pPr>
            <w:pStyle w:val="0AEF28FA3B9C4E669044AC9E7AEF8598"/>
          </w:pPr>
          <w:r w:rsidRPr="007A4821">
            <w:rPr>
              <w:lang w:bidi="tr-TR"/>
            </w:rPr>
            <w:t>—</w:t>
          </w:r>
        </w:p>
      </w:docPartBody>
    </w:docPart>
    <w:docPart>
      <w:docPartPr>
        <w:name w:val="966FB0E8846B4CCC95427A8CE2554A07"/>
        <w:category>
          <w:name w:val="Genel"/>
          <w:gallery w:val="placeholder"/>
        </w:category>
        <w:types>
          <w:type w:val="bbPlcHdr"/>
        </w:types>
        <w:behaviors>
          <w:behavior w:val="content"/>
        </w:behaviors>
        <w:guid w:val="{812F61A4-DD89-4611-A1C5-7A1854A24785}"/>
      </w:docPartPr>
      <w:docPartBody>
        <w:p w:rsidR="00027803" w:rsidRDefault="00000000">
          <w:pPr>
            <w:pStyle w:val="966FB0E8846B4CCC95427A8CE2554A07"/>
          </w:pPr>
          <w:r w:rsidRPr="007A4821">
            <w:rPr>
              <w:lang w:bidi="tr-TR"/>
            </w:rPr>
            <w:t>—</w:t>
          </w:r>
        </w:p>
      </w:docPartBody>
    </w:docPart>
    <w:docPart>
      <w:docPartPr>
        <w:name w:val="B5445232823A4AC292CF01A01A8B5F4B"/>
        <w:category>
          <w:name w:val="Genel"/>
          <w:gallery w:val="placeholder"/>
        </w:category>
        <w:types>
          <w:type w:val="bbPlcHdr"/>
        </w:types>
        <w:behaviors>
          <w:behavior w:val="content"/>
        </w:behaviors>
        <w:guid w:val="{3E130181-1ABB-43CE-B1B0-89D2F5BF608A}"/>
      </w:docPartPr>
      <w:docPartBody>
        <w:p w:rsidR="00027803" w:rsidRDefault="00000000">
          <w:pPr>
            <w:pStyle w:val="B5445232823A4AC292CF01A01A8B5F4B"/>
          </w:pPr>
          <w:r w:rsidRPr="007A4821">
            <w:rPr>
              <w:lang w:bidi="tr-TR"/>
            </w:rPr>
            <w:t>Lorem Ipsum, baskı ve dizgicilik sektöründe kullanılan işlevsiz metindir.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A2"/>
    <w:family w:val="roman"/>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A2"/>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CA6"/>
    <w:rsid w:val="00027803"/>
    <w:rsid w:val="00573AF2"/>
    <w:rsid w:val="00590964"/>
    <w:rsid w:val="005F2675"/>
    <w:rsid w:val="00D47CA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0AEF28FA3B9C4E669044AC9E7AEF8598">
    <w:name w:val="0AEF28FA3B9C4E669044AC9E7AEF8598"/>
  </w:style>
  <w:style w:type="paragraph" w:customStyle="1" w:styleId="966FB0E8846B4CCC95427A8CE2554A07">
    <w:name w:val="966FB0E8846B4CCC95427A8CE2554A07"/>
  </w:style>
  <w:style w:type="paragraph" w:customStyle="1" w:styleId="B5445232823A4AC292CF01A01A8B5F4B">
    <w:name w:val="B5445232823A4AC292CF01A01A8B5F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öğrenci raporu.dotx</Template>
  <TotalTime>0</TotalTime>
  <Pages>3</Pages>
  <Words>679</Words>
  <Characters>3872</Characters>
  <Application>Microsoft Office Word</Application>
  <DocSecurity>0</DocSecurity>
  <Lines>32</Lines>
  <Paragraphs>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2025-05-27T20:06:00Z</dcterms:created>
  <dcterms:modified xsi:type="dcterms:W3CDTF">2025-05-28T19:37:00Z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